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6669B" w14:textId="77777777" w:rsidR="00CC0323" w:rsidRPr="00F32F38" w:rsidRDefault="00CC0323" w:rsidP="00EC0B0C">
      <w:pPr>
        <w:jc w:val="center"/>
        <w:rPr>
          <w:rFonts w:ascii="Times New Roman" w:hAnsi="Times New Roman"/>
        </w:rPr>
      </w:pPr>
    </w:p>
    <w:p w14:paraId="4FBB0C91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5DE02B9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411B4A33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4EFA5BF2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5A62F73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03773522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0F3E11A0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B36EA69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64CB9C54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23928B7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5DBEB65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30E23F5C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2A572B4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02E4BC4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B1D7918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4BB4DDB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30A6B6FB" w14:textId="77777777" w:rsidR="008B1E56" w:rsidRPr="00F32F38" w:rsidRDefault="00D47E58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t>CS-</w:t>
      </w:r>
      <w:r w:rsidR="00822BBC">
        <w:rPr>
          <w:rFonts w:ascii="Times New Roman" w:hAnsi="Times New Roman"/>
        </w:rPr>
        <w:t>340-T3341 Client/Server Development</w:t>
      </w:r>
    </w:p>
    <w:p w14:paraId="06C68EA8" w14:textId="3276E925" w:rsidR="00EC0B0C" w:rsidRPr="00F32F38" w:rsidRDefault="00C252DC" w:rsidP="00EC0B0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3-1 Milestone: Database Indexing and Authentication</w:t>
      </w:r>
    </w:p>
    <w:p w14:paraId="0A5B83D9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t>Eric Wallace</w:t>
      </w:r>
    </w:p>
    <w:p w14:paraId="73DDD3E0" w14:textId="77777777" w:rsidR="007B1E93" w:rsidRPr="00F32F38" w:rsidRDefault="00BF2014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fldChar w:fldCharType="begin"/>
      </w:r>
      <w:r w:rsidRPr="00F32F38">
        <w:rPr>
          <w:rFonts w:ascii="Times New Roman" w:hAnsi="Times New Roman"/>
        </w:rPr>
        <w:instrText xml:space="preserve"> DATE \@ "MMM. d, yyyy" </w:instrText>
      </w:r>
      <w:r w:rsidRPr="00F32F38">
        <w:rPr>
          <w:rFonts w:ascii="Times New Roman" w:hAnsi="Times New Roman"/>
        </w:rPr>
        <w:fldChar w:fldCharType="separate"/>
      </w:r>
      <w:r w:rsidR="00C252DC">
        <w:rPr>
          <w:rFonts w:ascii="Times New Roman" w:hAnsi="Times New Roman"/>
          <w:noProof/>
        </w:rPr>
        <w:t>Jan. 15, 2023</w:t>
      </w:r>
      <w:r w:rsidRPr="00F32F38">
        <w:rPr>
          <w:rFonts w:ascii="Times New Roman" w:hAnsi="Times New Roman"/>
        </w:rPr>
        <w:fldChar w:fldCharType="end"/>
      </w:r>
    </w:p>
    <w:p w14:paraId="2016337C" w14:textId="77777777" w:rsidR="00353592" w:rsidRPr="00F32F38" w:rsidRDefault="00353592" w:rsidP="00EC0B0C">
      <w:pPr>
        <w:jc w:val="center"/>
        <w:rPr>
          <w:rFonts w:ascii="Times New Roman" w:hAnsi="Times New Roman"/>
        </w:rPr>
      </w:pPr>
    </w:p>
    <w:p w14:paraId="0EC1E04F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EC6FC62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2CD1297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04F26A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78A17C1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7BE071A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0234EEE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597DC2C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DE66A6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B8D239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09B7C5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57FD4A87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2B20F6BC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2AA64E0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90C6A8A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C5FFD9B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9911C7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1EFDF67F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FE623E2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AFB3BFE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3393D2A" w14:textId="77777777" w:rsidR="00F32F38" w:rsidRDefault="00F32F38" w:rsidP="00F32F38">
      <w:pPr>
        <w:rPr>
          <w:rFonts w:ascii="Times New Roman" w:hAnsi="Times New Roman"/>
        </w:rPr>
      </w:pPr>
    </w:p>
    <w:p w14:paraId="25EC4F73" w14:textId="77777777" w:rsidR="00F32F38" w:rsidRPr="00F32F38" w:rsidRDefault="00F32F38" w:rsidP="00F32F38">
      <w:pPr>
        <w:rPr>
          <w:rFonts w:ascii="Times New Roman" w:hAnsi="Times New Roman"/>
        </w:rPr>
      </w:pPr>
    </w:p>
    <w:p w14:paraId="75B0A46C" w14:textId="77777777" w:rsidR="007B1E93" w:rsidRPr="00F32F38" w:rsidRDefault="007B1E93" w:rsidP="007B1E93">
      <w:pPr>
        <w:rPr>
          <w:rFonts w:ascii="Times New Roman" w:hAnsi="Times New Roman"/>
        </w:rPr>
      </w:pPr>
    </w:p>
    <w:p w14:paraId="76C6EDCF" w14:textId="16DAEC63" w:rsidR="007A62B9" w:rsidRDefault="007A62B9" w:rsidP="00C252DC">
      <w:pPr>
        <w:pStyle w:val="ListParagraph"/>
        <w:ind w:left="0"/>
        <w:rPr>
          <w:rFonts w:ascii="Times New Roman" w:hAnsi="Times New Roman"/>
        </w:rPr>
      </w:pPr>
    </w:p>
    <w:p w14:paraId="48C1A09E" w14:textId="1402E2C7" w:rsidR="000D7C80" w:rsidRPr="000D7C80" w:rsidRDefault="000D7C80" w:rsidP="000D7C80">
      <w:pPr>
        <w:pStyle w:val="ListParagraph"/>
        <w:ind w:left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Part I</w:t>
      </w:r>
    </w:p>
    <w:p w14:paraId="40C839EA" w14:textId="4C172E9B" w:rsidR="0031400C" w:rsidRDefault="00944B7A" w:rsidP="00C252D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360768" behindDoc="0" locked="0" layoutInCell="1" allowOverlap="1" wp14:anchorId="743FBBDE" wp14:editId="4C30C8F5">
            <wp:simplePos x="0" y="0"/>
            <wp:positionH relativeFrom="margin">
              <wp:posOffset>-520700</wp:posOffset>
            </wp:positionH>
            <wp:positionV relativeFrom="paragraph">
              <wp:posOffset>927100</wp:posOffset>
            </wp:positionV>
            <wp:extent cx="7112000" cy="2260600"/>
            <wp:effectExtent l="0" t="0" r="0" b="0"/>
            <wp:wrapSquare wrapText="bothSides"/>
            <wp:docPr id="19" name="Picture 1" descr="Text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 with low confidence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2DC">
        <w:rPr>
          <w:rFonts w:ascii="Times New Roman" w:hAnsi="Times New Roman"/>
        </w:rPr>
        <w:t xml:space="preserve">Below is the screenshot of my import of the </w:t>
      </w:r>
      <w:proofErr w:type="gramStart"/>
      <w:r w:rsidR="00C252DC">
        <w:rPr>
          <w:rFonts w:ascii="Times New Roman" w:hAnsi="Times New Roman"/>
        </w:rPr>
        <w:t>animals</w:t>
      </w:r>
      <w:proofErr w:type="gramEnd"/>
      <w:r w:rsidR="00C252DC">
        <w:rPr>
          <w:rFonts w:ascii="Times New Roman" w:hAnsi="Times New Roman"/>
        </w:rPr>
        <w:t xml:space="preserve"> collection.  As noted previously, since I have experience with </w:t>
      </w:r>
      <w:proofErr w:type="gramStart"/>
      <w:r w:rsidR="00C252DC">
        <w:rPr>
          <w:rFonts w:ascii="Times New Roman" w:hAnsi="Times New Roman"/>
        </w:rPr>
        <w:t>MongoDB</w:t>
      </w:r>
      <w:proofErr w:type="gramEnd"/>
      <w:r w:rsidR="00C252DC">
        <w:rPr>
          <w:rFonts w:ascii="Times New Roman" w:hAnsi="Times New Roman"/>
        </w:rPr>
        <w:t xml:space="preserve"> I already have aliases setup for imports and various other tasks so I use my personal Atlas database to take make it easier to follow the materials in this course.  As you can see below</w:t>
      </w:r>
      <w:r w:rsidR="0031400C">
        <w:rPr>
          <w:rFonts w:ascii="Times New Roman" w:hAnsi="Times New Roman"/>
        </w:rPr>
        <w:t>,</w:t>
      </w:r>
      <w:r w:rsidR="00C252DC">
        <w:rPr>
          <w:rFonts w:ascii="Times New Roman" w:hAnsi="Times New Roman"/>
        </w:rPr>
        <w:t xml:space="preserve"> I was able to import the csv file into the database. </w:t>
      </w:r>
      <w:r w:rsidR="0031400C">
        <w:rPr>
          <w:rFonts w:ascii="Times New Roman" w:hAnsi="Times New Roman"/>
        </w:rPr>
        <w:br/>
      </w:r>
    </w:p>
    <w:p w14:paraId="67AB516D" w14:textId="3ED91028" w:rsidR="00C252DC" w:rsidRDefault="00944B7A" w:rsidP="00C252D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362816" behindDoc="0" locked="0" layoutInCell="1" allowOverlap="1" wp14:anchorId="7DC9B95D" wp14:editId="07BF4152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7376795" cy="953135"/>
            <wp:effectExtent l="0" t="0" r="0" b="0"/>
            <wp:wrapSquare wrapText="bothSides"/>
            <wp:docPr id="18" name="Picture 2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79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3F3">
        <w:rPr>
          <w:rFonts w:ascii="Times New Roman" w:hAnsi="Times New Roman"/>
        </w:rPr>
        <w:t>The first screenshot shows the function where I create</w:t>
      </w:r>
      <w:r w:rsidR="00713AC1">
        <w:rPr>
          <w:rFonts w:ascii="Times New Roman" w:hAnsi="Times New Roman"/>
        </w:rPr>
        <w:t>d</w:t>
      </w:r>
      <w:r w:rsidR="00AA33F3">
        <w:rPr>
          <w:rFonts w:ascii="Times New Roman" w:hAnsi="Times New Roman"/>
        </w:rPr>
        <w:t xml:space="preserve"> the index.  As can be seen, I first tried to use the </w:t>
      </w:r>
      <w:proofErr w:type="spellStart"/>
      <w:r w:rsidR="00AA33F3">
        <w:rPr>
          <w:rFonts w:ascii="Times New Roman" w:hAnsi="Times New Roman"/>
        </w:rPr>
        <w:t>createIndex</w:t>
      </w:r>
      <w:proofErr w:type="spellEnd"/>
      <w:r w:rsidR="00AA33F3">
        <w:rPr>
          <w:rFonts w:ascii="Times New Roman" w:hAnsi="Times New Roman"/>
        </w:rPr>
        <w:t xml:space="preserve"> function with the explain option and it didn’t work.  The second time I ran the function it worked by creating the breed_1 index.  The second and third screenshot shows the find function while being used with explain option.</w:t>
      </w:r>
      <w:r w:rsidR="00713AC1">
        <w:rPr>
          <w:rFonts w:ascii="Times New Roman" w:hAnsi="Times New Roman"/>
        </w:rPr>
        <w:t xml:space="preserve">  </w:t>
      </w:r>
      <w:proofErr w:type="gramStart"/>
      <w:r w:rsidR="00AA33F3">
        <w:rPr>
          <w:rFonts w:ascii="Times New Roman" w:hAnsi="Times New Roman"/>
        </w:rPr>
        <w:t>According</w:t>
      </w:r>
      <w:proofErr w:type="gramEnd"/>
      <w:r w:rsidR="00AA33F3">
        <w:rPr>
          <w:rFonts w:ascii="Times New Roman" w:hAnsi="Times New Roman"/>
        </w:rPr>
        <w:t xml:space="preserve"> the book the results shown are correct and exactly what should be shown.</w:t>
      </w:r>
    </w:p>
    <w:p w14:paraId="0AFCB12D" w14:textId="1141BD94" w:rsidR="00AA33F3" w:rsidRDefault="00AA33F3" w:rsidP="00AA33F3">
      <w:pPr>
        <w:pStyle w:val="ListParagraph"/>
        <w:rPr>
          <w:rFonts w:ascii="Times New Roman" w:hAnsi="Times New Roman"/>
        </w:rPr>
      </w:pPr>
    </w:p>
    <w:p w14:paraId="59082202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2B4BD25B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054FFF31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577B1A3B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23069B5F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797E9CCB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2D81B632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3C69908C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4A2A180D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5B275C1C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3DD9B141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200BCDB5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37258675" w14:textId="77777777" w:rsidR="00AA33F3" w:rsidRDefault="00AA33F3" w:rsidP="00AA33F3">
      <w:pPr>
        <w:pStyle w:val="ListParagraph"/>
        <w:rPr>
          <w:rFonts w:ascii="Times New Roman" w:hAnsi="Times New Roman"/>
        </w:rPr>
      </w:pPr>
    </w:p>
    <w:p w14:paraId="10231CBC" w14:textId="77777777" w:rsidR="00AA33F3" w:rsidRDefault="00AA33F3" w:rsidP="00944B7A">
      <w:pPr>
        <w:pStyle w:val="ListParagraph"/>
        <w:ind w:left="0"/>
        <w:rPr>
          <w:rFonts w:ascii="Times New Roman" w:hAnsi="Times New Roman"/>
        </w:rPr>
      </w:pPr>
    </w:p>
    <w:p w14:paraId="4D5F6673" w14:textId="7AE0F8E3" w:rsidR="00AA33F3" w:rsidRDefault="00944B7A" w:rsidP="00AA33F3">
      <w:pPr>
        <w:pStyle w:val="ListParagraph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905536" behindDoc="0" locked="0" layoutInCell="1" allowOverlap="1" wp14:anchorId="1F5E2C94" wp14:editId="6FD99EEA">
            <wp:simplePos x="0" y="0"/>
            <wp:positionH relativeFrom="margin">
              <wp:posOffset>-399415</wp:posOffset>
            </wp:positionH>
            <wp:positionV relativeFrom="paragraph">
              <wp:posOffset>5151120</wp:posOffset>
            </wp:positionV>
            <wp:extent cx="6767195" cy="3373755"/>
            <wp:effectExtent l="0" t="0" r="0" b="0"/>
            <wp:wrapSquare wrapText="bothSides"/>
            <wp:docPr id="17" name="Picture 4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19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176" behindDoc="0" locked="0" layoutInCell="1" allowOverlap="1" wp14:anchorId="131A42A9" wp14:editId="19430571">
            <wp:simplePos x="0" y="0"/>
            <wp:positionH relativeFrom="margin">
              <wp:posOffset>-400685</wp:posOffset>
            </wp:positionH>
            <wp:positionV relativeFrom="paragraph">
              <wp:posOffset>-772160</wp:posOffset>
            </wp:positionV>
            <wp:extent cx="6767830" cy="5923280"/>
            <wp:effectExtent l="0" t="0" r="0" b="0"/>
            <wp:wrapSquare wrapText="bothSides"/>
            <wp:docPr id="16" name="Picture 3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E7D92" w14:textId="74B0A397" w:rsidR="00AA33F3" w:rsidRDefault="00390D47" w:rsidP="00390D47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For the compound index </w:t>
      </w:r>
      <w:proofErr w:type="gramStart"/>
      <w:r>
        <w:rPr>
          <w:rFonts w:ascii="Times New Roman" w:hAnsi="Times New Roman"/>
        </w:rPr>
        <w:t>exercise</w:t>
      </w:r>
      <w:proofErr w:type="gramEnd"/>
      <w:r>
        <w:rPr>
          <w:rFonts w:ascii="Times New Roman" w:hAnsi="Times New Roman"/>
        </w:rPr>
        <w:t xml:space="preserve"> I actually created two indexes.  The first compound index I created was for breed and </w:t>
      </w:r>
      <w:proofErr w:type="spellStart"/>
      <w:r>
        <w:rPr>
          <w:rFonts w:ascii="Times New Roman" w:hAnsi="Times New Roman"/>
        </w:rPr>
        <w:t>outcome_type</w:t>
      </w:r>
      <w:proofErr w:type="spellEnd"/>
      <w:r>
        <w:rPr>
          <w:rFonts w:ascii="Times New Roman" w:hAnsi="Times New Roman"/>
        </w:rPr>
        <w:t xml:space="preserve"> where breed was the </w:t>
      </w:r>
      <w:r w:rsidR="008E1761">
        <w:rPr>
          <w:rFonts w:ascii="Times New Roman" w:hAnsi="Times New Roman"/>
        </w:rPr>
        <w:t xml:space="preserve">index </w:t>
      </w:r>
      <w:r>
        <w:rPr>
          <w:rFonts w:ascii="Times New Roman" w:hAnsi="Times New Roman"/>
        </w:rPr>
        <w:t xml:space="preserve">prefix, meaning I </w:t>
      </w:r>
      <w:proofErr w:type="gramStart"/>
      <w:r>
        <w:rPr>
          <w:rFonts w:ascii="Times New Roman" w:hAnsi="Times New Roman"/>
        </w:rPr>
        <w:t>have to</w:t>
      </w:r>
      <w:proofErr w:type="gramEnd"/>
      <w:r>
        <w:rPr>
          <w:rFonts w:ascii="Times New Roman" w:hAnsi="Times New Roman"/>
        </w:rPr>
        <w:t xml:space="preserve"> provid</w:t>
      </w:r>
      <w:r w:rsidR="008E1761">
        <w:rPr>
          <w:rFonts w:ascii="Times New Roman" w:hAnsi="Times New Roman"/>
        </w:rPr>
        <w:t>e</w:t>
      </w:r>
      <w:r>
        <w:rPr>
          <w:rFonts w:ascii="Times New Roman" w:hAnsi="Times New Roman"/>
        </w:rPr>
        <w:t xml:space="preserve"> a breed</w:t>
      </w:r>
      <w:r w:rsidR="008E1761">
        <w:rPr>
          <w:rFonts w:ascii="Times New Roman" w:hAnsi="Times New Roman"/>
        </w:rPr>
        <w:t xml:space="preserve"> and then an </w:t>
      </w:r>
      <w:proofErr w:type="spellStart"/>
      <w:r w:rsidR="008E1761">
        <w:rPr>
          <w:rFonts w:ascii="Times New Roman" w:hAnsi="Times New Roman"/>
        </w:rPr>
        <w:t>outcome_type</w:t>
      </w:r>
      <w:proofErr w:type="spellEnd"/>
      <w:r w:rsidR="008E1761">
        <w:rPr>
          <w:rFonts w:ascii="Times New Roman" w:hAnsi="Times New Roman"/>
        </w:rPr>
        <w:t xml:space="preserve">.  The second compound index was the same as the first I just created </w:t>
      </w:r>
      <w:proofErr w:type="spellStart"/>
      <w:r w:rsidR="008E1761">
        <w:rPr>
          <w:rFonts w:ascii="Times New Roman" w:hAnsi="Times New Roman"/>
        </w:rPr>
        <w:t>outcome_type</w:t>
      </w:r>
      <w:proofErr w:type="spellEnd"/>
      <w:r w:rsidR="008E1761">
        <w:rPr>
          <w:rFonts w:ascii="Times New Roman" w:hAnsi="Times New Roman"/>
        </w:rPr>
        <w:t xml:space="preserve"> as the index prefix.  The second only required that I provide an </w:t>
      </w:r>
      <w:proofErr w:type="spellStart"/>
      <w:r w:rsidR="008E1761">
        <w:rPr>
          <w:rFonts w:ascii="Times New Roman" w:hAnsi="Times New Roman"/>
        </w:rPr>
        <w:t>outcome_type</w:t>
      </w:r>
      <w:proofErr w:type="spellEnd"/>
      <w:r w:rsidR="008E1761">
        <w:rPr>
          <w:rFonts w:ascii="Times New Roman" w:hAnsi="Times New Roman"/>
        </w:rPr>
        <w:t xml:space="preserve">.  I know it was not in the scope of the </w:t>
      </w:r>
      <w:proofErr w:type="gramStart"/>
      <w:r w:rsidR="008E1761">
        <w:rPr>
          <w:rFonts w:ascii="Times New Roman" w:hAnsi="Times New Roman"/>
        </w:rPr>
        <w:t>exercise</w:t>
      </w:r>
      <w:proofErr w:type="gramEnd"/>
      <w:r w:rsidR="008E1761">
        <w:rPr>
          <w:rFonts w:ascii="Times New Roman" w:hAnsi="Times New Roman"/>
        </w:rPr>
        <w:t xml:space="preserve"> but I included a count for both queries to show results were found on both indexes.</w:t>
      </w:r>
    </w:p>
    <w:p w14:paraId="3780BB96" w14:textId="60A93A57" w:rsidR="008E1761" w:rsidRDefault="008E1761" w:rsidP="008E1761">
      <w:pPr>
        <w:pStyle w:val="ListParagraph"/>
        <w:rPr>
          <w:rFonts w:ascii="Times New Roman" w:hAnsi="Times New Roman"/>
        </w:rPr>
      </w:pPr>
    </w:p>
    <w:p w14:paraId="572FF512" w14:textId="3EA27679" w:rsidR="008E1761" w:rsidRDefault="008E1761" w:rsidP="008E1761">
      <w:pPr>
        <w:pStyle w:val="ListParagrap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So</w:t>
      </w:r>
      <w:proofErr w:type="gramEnd"/>
      <w:r>
        <w:rPr>
          <w:rFonts w:ascii="Times New Roman" w:hAnsi="Times New Roman"/>
        </w:rPr>
        <w:t xml:space="preserve"> the first screenshot shows the creation of the two indexes and the document count for each query.  The remaining screenshots show the explain method results.</w:t>
      </w:r>
      <w:r w:rsidR="006B0A3A">
        <w:rPr>
          <w:rFonts w:ascii="Times New Roman" w:hAnsi="Times New Roman"/>
        </w:rPr>
        <w:t xml:space="preserve">  It can be seen from the explain methods that both queries are referencing the indexes I created.</w:t>
      </w:r>
    </w:p>
    <w:p w14:paraId="303EDA8B" w14:textId="0B9FE048" w:rsidR="006B0A3A" w:rsidRDefault="006B0A3A" w:rsidP="008E1761">
      <w:pPr>
        <w:pStyle w:val="ListParagraph"/>
        <w:rPr>
          <w:rFonts w:ascii="Times New Roman" w:hAnsi="Times New Roman"/>
        </w:rPr>
      </w:pPr>
    </w:p>
    <w:p w14:paraId="6B5D336E" w14:textId="2421F31B" w:rsidR="006B0A3A" w:rsidRDefault="00944B7A" w:rsidP="008E1761">
      <w:pPr>
        <w:pStyle w:val="ListParagraph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F989A2" wp14:editId="770E6E93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7325995" cy="1584325"/>
            <wp:effectExtent l="0" t="0" r="0" b="0"/>
            <wp:wrapSquare wrapText="bothSides"/>
            <wp:docPr id="15" name="Picture 9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&#10;&#10;Description automatically generated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59EC3" w14:textId="331606A9" w:rsidR="008E1761" w:rsidRDefault="00944B7A" w:rsidP="008E1761">
      <w:pPr>
        <w:pStyle w:val="ListParagraph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908608" behindDoc="0" locked="0" layoutInCell="1" allowOverlap="1" wp14:anchorId="4AEE4D3D" wp14:editId="4BD4D856">
            <wp:simplePos x="0" y="0"/>
            <wp:positionH relativeFrom="margin">
              <wp:posOffset>-116205</wp:posOffset>
            </wp:positionH>
            <wp:positionV relativeFrom="paragraph">
              <wp:posOffset>-5190490</wp:posOffset>
            </wp:positionV>
            <wp:extent cx="6176010" cy="6825615"/>
            <wp:effectExtent l="0" t="0" r="0" b="0"/>
            <wp:wrapSquare wrapText="bothSides"/>
            <wp:docPr id="14" name="Picture 5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682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331ED" w14:textId="0622EE5E" w:rsidR="00AA33F3" w:rsidRDefault="00AA33F3" w:rsidP="00AA33F3">
      <w:pPr>
        <w:pStyle w:val="ListParagraph"/>
        <w:rPr>
          <w:rFonts w:ascii="Times New Roman" w:hAnsi="Times New Roman"/>
        </w:rPr>
      </w:pPr>
    </w:p>
    <w:p w14:paraId="077FCDB5" w14:textId="4849797D" w:rsidR="00AA33F3" w:rsidRDefault="00AA33F3" w:rsidP="00AA33F3">
      <w:pPr>
        <w:pStyle w:val="ListParagraph"/>
        <w:rPr>
          <w:rFonts w:ascii="Times New Roman" w:hAnsi="Times New Roman"/>
        </w:rPr>
      </w:pPr>
    </w:p>
    <w:p w14:paraId="1495ADD4" w14:textId="19780A56" w:rsidR="00AA33F3" w:rsidRDefault="00AA33F3" w:rsidP="00AA33F3">
      <w:pPr>
        <w:pStyle w:val="ListParagraph"/>
        <w:rPr>
          <w:rFonts w:ascii="Times New Roman" w:hAnsi="Times New Roman"/>
        </w:rPr>
      </w:pPr>
    </w:p>
    <w:p w14:paraId="55153540" w14:textId="2B0CAA6D" w:rsidR="00AA33F3" w:rsidRDefault="00AA33F3" w:rsidP="00AA33F3">
      <w:pPr>
        <w:pStyle w:val="ListParagraph"/>
        <w:rPr>
          <w:rFonts w:ascii="Times New Roman" w:hAnsi="Times New Roman"/>
        </w:rPr>
      </w:pPr>
    </w:p>
    <w:p w14:paraId="4865E6C9" w14:textId="12EDF71B" w:rsidR="00AA33F3" w:rsidRDefault="00AA33F3" w:rsidP="00AA33F3">
      <w:pPr>
        <w:pStyle w:val="ListParagraph"/>
        <w:rPr>
          <w:rFonts w:ascii="Times New Roman" w:hAnsi="Times New Roman"/>
        </w:rPr>
      </w:pPr>
    </w:p>
    <w:p w14:paraId="07413968" w14:textId="445A9E36" w:rsidR="00AA33F3" w:rsidRDefault="00AA33F3" w:rsidP="00AA33F3">
      <w:pPr>
        <w:pStyle w:val="ListParagraph"/>
        <w:rPr>
          <w:rFonts w:ascii="Times New Roman" w:hAnsi="Times New Roman"/>
        </w:rPr>
      </w:pPr>
    </w:p>
    <w:p w14:paraId="0A525B10" w14:textId="667ACF02" w:rsidR="00AA33F3" w:rsidRDefault="00944B7A" w:rsidP="00AA33F3">
      <w:pPr>
        <w:pStyle w:val="ListParagraph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916800" behindDoc="0" locked="0" layoutInCell="1" allowOverlap="1" wp14:anchorId="196583B7" wp14:editId="6A701E70">
            <wp:simplePos x="0" y="0"/>
            <wp:positionH relativeFrom="margin">
              <wp:posOffset>-299085</wp:posOffset>
            </wp:positionH>
            <wp:positionV relativeFrom="paragraph">
              <wp:posOffset>-797560</wp:posOffset>
            </wp:positionV>
            <wp:extent cx="6542405" cy="6511290"/>
            <wp:effectExtent l="0" t="0" r="0" b="0"/>
            <wp:wrapSquare wrapText="bothSides"/>
            <wp:docPr id="13" name="Picture 6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F75B9" w14:textId="60EA9142" w:rsidR="00AA33F3" w:rsidRDefault="00AA33F3" w:rsidP="00AA33F3">
      <w:pPr>
        <w:pStyle w:val="ListParagraph"/>
        <w:rPr>
          <w:rFonts w:ascii="Times New Roman" w:hAnsi="Times New Roman"/>
        </w:rPr>
      </w:pPr>
    </w:p>
    <w:p w14:paraId="65254D02" w14:textId="48CD8BD3" w:rsidR="00AA33F3" w:rsidRDefault="00AA33F3" w:rsidP="00AA33F3">
      <w:pPr>
        <w:pStyle w:val="ListParagraph"/>
        <w:rPr>
          <w:rFonts w:ascii="Times New Roman" w:hAnsi="Times New Roman"/>
        </w:rPr>
      </w:pPr>
    </w:p>
    <w:p w14:paraId="4C7B8F25" w14:textId="4C734808" w:rsidR="00AA33F3" w:rsidRDefault="00AA33F3" w:rsidP="00AA33F3">
      <w:pPr>
        <w:pStyle w:val="ListParagraph"/>
        <w:rPr>
          <w:rFonts w:ascii="Times New Roman" w:hAnsi="Times New Roman"/>
        </w:rPr>
      </w:pPr>
    </w:p>
    <w:p w14:paraId="1250F987" w14:textId="18CB6F13" w:rsidR="00AA33F3" w:rsidRDefault="00AA33F3" w:rsidP="006B0A3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lastRenderedPageBreak/>
        <w:br/>
      </w:r>
      <w:r>
        <w:rPr>
          <w:rFonts w:ascii="Times New Roman" w:hAnsi="Times New Roman"/>
        </w:rPr>
        <w:br/>
      </w:r>
    </w:p>
    <w:p w14:paraId="497D7ADE" w14:textId="3ABEED72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3121AF1E" w14:textId="1B4A69E6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743A880" w14:textId="77777777" w:rsidR="000D7C80" w:rsidRDefault="000D7C80" w:rsidP="00AA33F3">
      <w:pPr>
        <w:pStyle w:val="ListParagraph"/>
        <w:ind w:left="0"/>
        <w:rPr>
          <w:rFonts w:ascii="Times New Roman" w:hAnsi="Times New Roman"/>
        </w:rPr>
      </w:pPr>
    </w:p>
    <w:p w14:paraId="02AAABB0" w14:textId="6FC67DF2" w:rsidR="00AA33F3" w:rsidRDefault="00944B7A" w:rsidP="000D7C80">
      <w:pPr>
        <w:pStyle w:val="ListParagraph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945472" behindDoc="0" locked="0" layoutInCell="1" allowOverlap="1" wp14:anchorId="4C623CE2" wp14:editId="49C1630D">
            <wp:simplePos x="0" y="0"/>
            <wp:positionH relativeFrom="column">
              <wp:posOffset>-270510</wp:posOffset>
            </wp:positionH>
            <wp:positionV relativeFrom="paragraph">
              <wp:posOffset>4392295</wp:posOffset>
            </wp:positionV>
            <wp:extent cx="6497955" cy="2678430"/>
            <wp:effectExtent l="0" t="0" r="0" b="0"/>
            <wp:wrapSquare wrapText="bothSides"/>
            <wp:docPr id="12" name="Picture 8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4688" behindDoc="0" locked="0" layoutInCell="1" allowOverlap="1" wp14:anchorId="167C4815" wp14:editId="08371E41">
            <wp:simplePos x="0" y="0"/>
            <wp:positionH relativeFrom="column">
              <wp:posOffset>-270510</wp:posOffset>
            </wp:positionH>
            <wp:positionV relativeFrom="paragraph">
              <wp:posOffset>-605790</wp:posOffset>
            </wp:positionV>
            <wp:extent cx="6497955" cy="5006340"/>
            <wp:effectExtent l="0" t="0" r="0" b="0"/>
            <wp:wrapSquare wrapText="bothSides"/>
            <wp:docPr id="11" name="Picture 10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&#10;&#10;Description automatically generated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5E843" w14:textId="1B3999B7" w:rsidR="000D7C80" w:rsidRDefault="000D7C80" w:rsidP="000D7C80">
      <w:pPr>
        <w:pStyle w:val="ListParagraph"/>
        <w:rPr>
          <w:rFonts w:ascii="Times New Roman" w:hAnsi="Times New Roman"/>
        </w:rPr>
      </w:pPr>
    </w:p>
    <w:p w14:paraId="0BCAC6CB" w14:textId="7D390DE5" w:rsidR="0028664E" w:rsidRDefault="0028664E" w:rsidP="000D7C80">
      <w:pPr>
        <w:pStyle w:val="ListParagraph"/>
        <w:rPr>
          <w:rFonts w:ascii="Times New Roman" w:hAnsi="Times New Roman"/>
        </w:rPr>
      </w:pPr>
    </w:p>
    <w:p w14:paraId="10D6F438" w14:textId="77777777" w:rsidR="0028664E" w:rsidRDefault="0028664E" w:rsidP="000D7C80">
      <w:pPr>
        <w:pStyle w:val="ListParagraph"/>
        <w:rPr>
          <w:rFonts w:ascii="Times New Roman" w:hAnsi="Times New Roman"/>
        </w:rPr>
      </w:pPr>
    </w:p>
    <w:p w14:paraId="55B0924F" w14:textId="71E9C7DF" w:rsidR="000D7C80" w:rsidRDefault="000D7C80" w:rsidP="000D7C80">
      <w:pPr>
        <w:pStyle w:val="ListParagraph"/>
        <w:rPr>
          <w:rFonts w:ascii="Times New Roman" w:hAnsi="Times New Roman"/>
        </w:rPr>
      </w:pPr>
    </w:p>
    <w:p w14:paraId="2C477464" w14:textId="4C48DF0B" w:rsidR="000D7C80" w:rsidRDefault="000D7C80" w:rsidP="000D7C80">
      <w:pPr>
        <w:pStyle w:val="ListParagraph"/>
        <w:rPr>
          <w:rFonts w:ascii="Times New Roman" w:hAnsi="Times New Roman"/>
        </w:rPr>
      </w:pPr>
    </w:p>
    <w:p w14:paraId="22A1841C" w14:textId="0093DFA7" w:rsidR="000D7C80" w:rsidRDefault="000D7C80" w:rsidP="000D7C80">
      <w:pPr>
        <w:pStyle w:val="ListParagraph"/>
        <w:ind w:left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Part II</w:t>
      </w:r>
    </w:p>
    <w:p w14:paraId="43F7BB1F" w14:textId="5B7C1890" w:rsidR="000D7C80" w:rsidRDefault="009A65E4" w:rsidP="000D7C80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portion of the exercise I had to go to the </w:t>
      </w:r>
      <w:proofErr w:type="spellStart"/>
      <w:r w:rsidR="005F72C7">
        <w:rPr>
          <w:rFonts w:ascii="Times New Roman" w:hAnsi="Times New Roman"/>
        </w:rPr>
        <w:t>Apporto</w:t>
      </w:r>
      <w:proofErr w:type="spellEnd"/>
      <w:r w:rsidR="005F72C7">
        <w:rPr>
          <w:rFonts w:ascii="Times New Roman" w:hAnsi="Times New Roman"/>
        </w:rPr>
        <w:t xml:space="preserve"> session because creating a user through the </w:t>
      </w:r>
      <w:proofErr w:type="spellStart"/>
      <w:r w:rsidR="005F72C7">
        <w:rPr>
          <w:rFonts w:ascii="Times New Roman" w:hAnsi="Times New Roman"/>
        </w:rPr>
        <w:t>mongosh</w:t>
      </w:r>
      <w:proofErr w:type="spellEnd"/>
      <w:r w:rsidR="005F72C7">
        <w:rPr>
          <w:rFonts w:ascii="Times New Roman" w:hAnsi="Times New Roman"/>
        </w:rPr>
        <w:t xml:space="preserve"> cli is very difficult.  I did this to show I understand and know how to create local admin and user accounts.  The screenshot below proves that claim as can be seen. FYI:  The remainder of this course I will use </w:t>
      </w:r>
      <w:proofErr w:type="spellStart"/>
      <w:r w:rsidR="005F72C7">
        <w:rPr>
          <w:rFonts w:ascii="Times New Roman" w:hAnsi="Times New Roman"/>
        </w:rPr>
        <w:t>Apporto</w:t>
      </w:r>
      <w:proofErr w:type="spellEnd"/>
      <w:r w:rsidR="005F72C7">
        <w:rPr>
          <w:rFonts w:ascii="Times New Roman" w:hAnsi="Times New Roman"/>
        </w:rPr>
        <w:t xml:space="preserve"> because what I thought was going to be easier </w:t>
      </w:r>
      <w:proofErr w:type="gramStart"/>
      <w:r w:rsidR="005F72C7">
        <w:rPr>
          <w:rFonts w:ascii="Times New Roman" w:hAnsi="Times New Roman"/>
        </w:rPr>
        <w:t>actually turned</w:t>
      </w:r>
      <w:proofErr w:type="gramEnd"/>
      <w:r w:rsidR="005F72C7">
        <w:rPr>
          <w:rFonts w:ascii="Times New Roman" w:hAnsi="Times New Roman"/>
        </w:rPr>
        <w:t xml:space="preserve"> out to be more of a pain.</w:t>
      </w:r>
    </w:p>
    <w:p w14:paraId="42C72CD2" w14:textId="77777777" w:rsidR="005F72C7" w:rsidRPr="000D7C80" w:rsidRDefault="005F72C7" w:rsidP="005F72C7">
      <w:pPr>
        <w:pStyle w:val="ListParagraph"/>
        <w:rPr>
          <w:rFonts w:ascii="Times New Roman" w:hAnsi="Times New Roman"/>
        </w:rPr>
      </w:pPr>
    </w:p>
    <w:p w14:paraId="6F8B7EC5" w14:textId="0F1A2B2E" w:rsidR="00AA33F3" w:rsidRDefault="005F72C7" w:rsidP="00AA33F3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955712" behindDoc="0" locked="0" layoutInCell="1" allowOverlap="1" wp14:anchorId="79F72B1F" wp14:editId="5701C43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6778643" cy="2614412"/>
            <wp:effectExtent l="0" t="0" r="0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43" cy="261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B8E20" w14:textId="21BECD31" w:rsidR="005F72C7" w:rsidRDefault="005F72C7" w:rsidP="005F72C7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6704" behindDoc="0" locked="0" layoutInCell="1" allowOverlap="1" wp14:anchorId="4C3B6230" wp14:editId="5398F8F3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7023100" cy="124142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The screenshot below shows the successful login to the local database using authentication.  It also shows the starting and stopping of the Mongo services.</w:t>
      </w:r>
      <w:r w:rsidR="00BB265B">
        <w:rPr>
          <w:rFonts w:ascii="Times New Roman" w:hAnsi="Times New Roman"/>
        </w:rPr>
        <w:br/>
      </w:r>
    </w:p>
    <w:p w14:paraId="6F2A836F" w14:textId="29BDCBF4" w:rsidR="005F72C7" w:rsidRDefault="00BB265B" w:rsidP="005F72C7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776" behindDoc="0" locked="0" layoutInCell="1" allowOverlap="1" wp14:anchorId="63A4A98F" wp14:editId="6D55C2A9">
            <wp:simplePos x="0" y="0"/>
            <wp:positionH relativeFrom="margin">
              <wp:posOffset>-701675</wp:posOffset>
            </wp:positionH>
            <wp:positionV relativeFrom="paragraph">
              <wp:posOffset>431415</wp:posOffset>
            </wp:positionV>
            <wp:extent cx="7346315" cy="1828800"/>
            <wp:effectExtent l="0" t="0" r="0" b="0"/>
            <wp:wrapSquare wrapText="bothSides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2C7">
        <w:rPr>
          <w:rFonts w:ascii="Times New Roman" w:hAnsi="Times New Roman"/>
        </w:rPr>
        <w:t xml:space="preserve">Below is a screenshot of the creation of a new user </w:t>
      </w:r>
      <w:proofErr w:type="spellStart"/>
      <w:r w:rsidR="005F72C7">
        <w:rPr>
          <w:rFonts w:ascii="Times New Roman" w:hAnsi="Times New Roman"/>
        </w:rPr>
        <w:t>aacuser</w:t>
      </w:r>
      <w:proofErr w:type="spellEnd"/>
      <w:r w:rsidR="005F72C7">
        <w:rPr>
          <w:rFonts w:ascii="Times New Roman" w:hAnsi="Times New Roman"/>
        </w:rPr>
        <w:t xml:space="preserve"> and assign it the role of </w:t>
      </w:r>
      <w:proofErr w:type="spellStart"/>
      <w:r w:rsidR="005F72C7">
        <w:rPr>
          <w:rFonts w:ascii="Times New Roman" w:hAnsi="Times New Roman"/>
        </w:rPr>
        <w:t>read</w:t>
      </w:r>
      <w:r>
        <w:rPr>
          <w:rFonts w:ascii="Times New Roman" w:hAnsi="Times New Roman"/>
        </w:rPr>
        <w:t>Write</w:t>
      </w:r>
      <w:proofErr w:type="spellEnd"/>
      <w:r>
        <w:rPr>
          <w:rFonts w:ascii="Times New Roman" w:hAnsi="Times New Roman"/>
        </w:rPr>
        <w:t xml:space="preserve"> with a generated password to which I have saved for later use.</w:t>
      </w:r>
    </w:p>
    <w:p w14:paraId="61F409C1" w14:textId="58509560" w:rsidR="00AA33F3" w:rsidRPr="00BB265B" w:rsidRDefault="00BB265B" w:rsidP="00BB265B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Below is proof that I was able to login with both the admin user and the </w:t>
      </w:r>
      <w:proofErr w:type="spellStart"/>
      <w:r>
        <w:rPr>
          <w:rFonts w:ascii="Times New Roman" w:hAnsi="Times New Roman"/>
        </w:rPr>
        <w:t>aacuser</w:t>
      </w:r>
      <w:proofErr w:type="spellEnd"/>
      <w:r>
        <w:rPr>
          <w:rFonts w:ascii="Times New Roman" w:hAnsi="Times New Roman"/>
        </w:rPr>
        <w:t>.  It also shows that each user has access to the AAC database.  The screenshot also includes the previously shown create user.  Since I created the database and imported the csv file using the Atlas account the screenshot below the first screenshot is the confirmation of importing the csv file into the database.</w:t>
      </w:r>
    </w:p>
    <w:p w14:paraId="7A87FA05" w14:textId="6CBE67CC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42F9E61" w14:textId="14A7B418" w:rsidR="00BB265B" w:rsidRDefault="00BB265B" w:rsidP="00AA33F3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3872" behindDoc="0" locked="0" layoutInCell="1" allowOverlap="1" wp14:anchorId="00C84B1B" wp14:editId="7E81780B">
            <wp:simplePos x="0" y="0"/>
            <wp:positionH relativeFrom="column">
              <wp:posOffset>-541020</wp:posOffset>
            </wp:positionH>
            <wp:positionV relativeFrom="paragraph">
              <wp:posOffset>3960495</wp:posOffset>
            </wp:positionV>
            <wp:extent cx="6967220" cy="666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1824" behindDoc="0" locked="0" layoutInCell="1" allowOverlap="1" wp14:anchorId="4B6F751F" wp14:editId="481AAE3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608696" cy="3747752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696" cy="374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584AC" w14:textId="4603A39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3003BF4D" w14:textId="2DBCDB30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A8B4148" w14:textId="5AD0AA51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2EDBD48" w14:textId="2003400B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0ECE35E" w14:textId="0B879671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B6A27D9" w14:textId="507475BF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3FB19718" w14:textId="7EB5D97C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998F11F" w14:textId="2090F821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9E3A327" w14:textId="36436644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921AEB6" w14:textId="2102ED4F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1617915" w14:textId="5AA0CC52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254F4E3" w14:textId="53F6254D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8E4FC44" w14:textId="0CEB1586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CFD16B8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DC45967" w14:textId="2526F1CB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39095F5" w14:textId="583D5B19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E95ABE2" w14:textId="3D837EEC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68AD9E1" w14:textId="2CA423E8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2C416CE" w14:textId="0C7D55E9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2A58FD9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30CA8D9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1F36BC00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FE5BF0F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3BC085D0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BD24C56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60FD103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8DF7BCC" w14:textId="2184451B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1E3FEB5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5338967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363C265" w14:textId="2D5A7192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7A60392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EF9FF69" w14:textId="10A0EB80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17F40513" w14:textId="77777777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116F54B" w14:textId="4F84ED43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14043D8F" w14:textId="26D169F9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65B0003" w14:textId="75542F18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8E4DF69" w14:textId="3F9F3072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E6F4393" w14:textId="107AE243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1063F5F0" w14:textId="6D8F3A13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CAE3070" w14:textId="57AF6E5A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5AC5EAD" w14:textId="12E59E4A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2684195" w14:textId="7352EE13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6A7C7DE5" w14:textId="02B1CFEE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326A23E" w14:textId="3400EA92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56D7B9B1" w14:textId="46C888BD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B5BAED3" w14:textId="7A7782AB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3D8E34B" w14:textId="5A88EE6B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9D37FE0" w14:textId="122BA2BB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3ED600ED" w14:textId="37DD2000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7A99F442" w14:textId="0FF68165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4DBD3B6D" w14:textId="4A1DAD3F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E2CF0D8" w14:textId="60C6EFCA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A242BDD" w14:textId="7900D88C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094F9F9E" w14:textId="479AECDE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1480F196" w14:textId="164721EE" w:rsidR="00AA33F3" w:rsidRDefault="00AA33F3" w:rsidP="00AA33F3">
      <w:pPr>
        <w:pStyle w:val="ListParagraph"/>
        <w:ind w:left="0"/>
        <w:rPr>
          <w:rFonts w:ascii="Times New Roman" w:hAnsi="Times New Roman"/>
        </w:rPr>
      </w:pPr>
    </w:p>
    <w:p w14:paraId="2212890B" w14:textId="5209A6BF" w:rsidR="00AA33F3" w:rsidRPr="007A62B9" w:rsidRDefault="00AA33F3" w:rsidP="00AA33F3">
      <w:pPr>
        <w:pStyle w:val="ListParagraph"/>
        <w:ind w:left="0"/>
        <w:rPr>
          <w:rFonts w:ascii="Times New Roman" w:hAnsi="Times New Roman"/>
        </w:rPr>
      </w:pPr>
    </w:p>
    <w:sectPr w:rsidR="00AA33F3" w:rsidRPr="007A62B9" w:rsidSect="000D7C80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B108C" w14:textId="77777777" w:rsidR="00206173" w:rsidRDefault="00206173" w:rsidP="000D7C80">
      <w:r>
        <w:separator/>
      </w:r>
    </w:p>
  </w:endnote>
  <w:endnote w:type="continuationSeparator" w:id="0">
    <w:p w14:paraId="1A73B0C6" w14:textId="77777777" w:rsidR="00206173" w:rsidRDefault="00206173" w:rsidP="000D7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08CE2" w14:textId="77777777" w:rsidR="00206173" w:rsidRDefault="00206173" w:rsidP="000D7C80">
      <w:r>
        <w:separator/>
      </w:r>
    </w:p>
  </w:footnote>
  <w:footnote w:type="continuationSeparator" w:id="0">
    <w:p w14:paraId="5FC2235B" w14:textId="77777777" w:rsidR="00206173" w:rsidRDefault="00206173" w:rsidP="000D7C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98FF" w14:textId="3A8E176A" w:rsidR="000D7C80" w:rsidRDefault="000D7C80" w:rsidP="00944B7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0</w:t>
    </w:r>
    <w:r>
      <w:rPr>
        <w:rStyle w:val="PageNumber"/>
      </w:rPr>
      <w:fldChar w:fldCharType="end"/>
    </w:r>
  </w:p>
  <w:p w14:paraId="17D18ABE" w14:textId="77777777" w:rsidR="000D7C80" w:rsidRDefault="000D7C80" w:rsidP="000D7C8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3E9A9" w14:textId="0A20FD13" w:rsidR="00944B7A" w:rsidRDefault="00944B7A" w:rsidP="002E42C9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7496988E" w14:textId="77777777" w:rsidR="000D7C80" w:rsidRDefault="000D7C80" w:rsidP="000D7C80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8A253" w14:textId="6EF5EB6E" w:rsidR="000D7C80" w:rsidRDefault="000D7C80" w:rsidP="002E42C9">
    <w:pPr>
      <w:pStyle w:val="Header"/>
      <w:framePr w:wrap="none" w:vAnchor="text" w:hAnchor="margin" w:xAlign="right" w:y="1"/>
      <w:rPr>
        <w:rStyle w:val="PageNumber"/>
      </w:rPr>
    </w:pPr>
  </w:p>
  <w:p w14:paraId="7C8B7C08" w14:textId="77777777" w:rsidR="000D7C80" w:rsidRDefault="000D7C80" w:rsidP="000D7C80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97175"/>
    <w:multiLevelType w:val="hybridMultilevel"/>
    <w:tmpl w:val="5D226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D1AB3"/>
    <w:multiLevelType w:val="hybridMultilevel"/>
    <w:tmpl w:val="141AA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C7125"/>
    <w:multiLevelType w:val="hybridMultilevel"/>
    <w:tmpl w:val="18F83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530B1"/>
    <w:multiLevelType w:val="hybridMultilevel"/>
    <w:tmpl w:val="82B4C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62631">
    <w:abstractNumId w:val="2"/>
  </w:num>
  <w:num w:numId="2" w16cid:durableId="448403380">
    <w:abstractNumId w:val="3"/>
  </w:num>
  <w:num w:numId="3" w16cid:durableId="851533203">
    <w:abstractNumId w:val="1"/>
  </w:num>
  <w:num w:numId="4" w16cid:durableId="948439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DC"/>
    <w:rsid w:val="000D7C80"/>
    <w:rsid w:val="00206173"/>
    <w:rsid w:val="0024108F"/>
    <w:rsid w:val="0028664E"/>
    <w:rsid w:val="0031400C"/>
    <w:rsid w:val="00326FF0"/>
    <w:rsid w:val="00353592"/>
    <w:rsid w:val="00390D47"/>
    <w:rsid w:val="00392FC2"/>
    <w:rsid w:val="004F0EA9"/>
    <w:rsid w:val="005E5DFE"/>
    <w:rsid w:val="005F24C0"/>
    <w:rsid w:val="005F2CE5"/>
    <w:rsid w:val="005F72C7"/>
    <w:rsid w:val="006B0A3A"/>
    <w:rsid w:val="00713AC1"/>
    <w:rsid w:val="007A62B9"/>
    <w:rsid w:val="007B1E93"/>
    <w:rsid w:val="007D76BA"/>
    <w:rsid w:val="00822BBC"/>
    <w:rsid w:val="008B1E56"/>
    <w:rsid w:val="008E1761"/>
    <w:rsid w:val="00944B7A"/>
    <w:rsid w:val="009A65E4"/>
    <w:rsid w:val="00AA33F3"/>
    <w:rsid w:val="00AD118A"/>
    <w:rsid w:val="00BB265B"/>
    <w:rsid w:val="00BF2014"/>
    <w:rsid w:val="00C252DC"/>
    <w:rsid w:val="00C43653"/>
    <w:rsid w:val="00C9508B"/>
    <w:rsid w:val="00CC0323"/>
    <w:rsid w:val="00D47E58"/>
    <w:rsid w:val="00E562AB"/>
    <w:rsid w:val="00EA0CC0"/>
    <w:rsid w:val="00EC0B0C"/>
    <w:rsid w:val="00F32F38"/>
    <w:rsid w:val="00FA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FBC81"/>
  <w15:chartTrackingRefBased/>
  <w15:docId w15:val="{EEF23E55-0BC5-D947-808B-03EE83F6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C8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D7C8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7C8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0D7C8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0D7C80"/>
  </w:style>
  <w:style w:type="paragraph" w:styleId="Revision">
    <w:name w:val="Revision"/>
    <w:hidden/>
    <w:uiPriority w:val="99"/>
    <w:semiHidden/>
    <w:rsid w:val="005F72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Volumes/DATA/Dropbox/Dropbox/School/DOCUMENT%20TEMPLATES/CS-340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F1BB3A-0B6E-074D-BC06-3640B0B6B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CS-340 Template.dotx</Template>
  <TotalTime>81</TotalTime>
  <Pages>11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Wallace</dc:creator>
  <cp:keywords/>
  <dc:description/>
  <cp:lastModifiedBy>Wallace, Eric</cp:lastModifiedBy>
  <cp:revision>2</cp:revision>
  <cp:lastPrinted>2022-03-13T05:21:00Z</cp:lastPrinted>
  <dcterms:created xsi:type="dcterms:W3CDTF">2023-01-16T00:53:00Z</dcterms:created>
  <dcterms:modified xsi:type="dcterms:W3CDTF">2023-01-16T07:35:00Z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What course is this?</vt:lpwstr>
  </property>
</Properties>
</file>